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02D4" w14:textId="0509786F" w:rsidR="00C55D85" w:rsidRPr="00E07896" w:rsidRDefault="00C55D85" w:rsidP="00DD5F82">
      <w:pPr>
        <w:pStyle w:val="GraphicAnchor"/>
        <w:rPr>
          <w:szCs w:val="22"/>
        </w:rPr>
      </w:pPr>
    </w:p>
    <w:tbl>
      <w:tblPr>
        <w:tblW w:w="5180" w:type="pct"/>
        <w:tblLayout w:type="fixed"/>
        <w:tblLook w:val="0600" w:firstRow="0" w:lastRow="0" w:firstColumn="0" w:lastColumn="0" w:noHBand="1" w:noVBand="1"/>
      </w:tblPr>
      <w:tblGrid>
        <w:gridCol w:w="2235"/>
        <w:gridCol w:w="1238"/>
        <w:gridCol w:w="3477"/>
        <w:gridCol w:w="101"/>
        <w:gridCol w:w="3375"/>
        <w:gridCol w:w="17"/>
      </w:tblGrid>
      <w:tr w:rsidR="00D266D4" w:rsidRPr="00E07896" w14:paraId="7C8FBCCE" w14:textId="77777777" w:rsidTr="00E07896">
        <w:trPr>
          <w:trHeight w:hRule="exact" w:val="1159"/>
          <w:tblHeader/>
        </w:trPr>
        <w:tc>
          <w:tcPr>
            <w:tcW w:w="10443" w:type="dxa"/>
            <w:gridSpan w:val="6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7BA96896" w14:textId="3C592AD6" w:rsidR="00D266D4" w:rsidRPr="00E07896" w:rsidRDefault="00955B2A" w:rsidP="00003BB9">
            <w:pPr>
              <w:pStyle w:val="Ttulo"/>
              <w:ind w:left="-108"/>
              <w:rPr>
                <w:sz w:val="44"/>
                <w:szCs w:val="22"/>
              </w:rPr>
            </w:pPr>
            <w:r>
              <w:rPr>
                <w:sz w:val="44"/>
                <w:szCs w:val="22"/>
              </w:rPr>
              <w:t xml:space="preserve">         </w:t>
            </w:r>
            <w:r w:rsidR="00A10004" w:rsidRPr="00E07896">
              <w:rPr>
                <w:sz w:val="44"/>
                <w:szCs w:val="22"/>
              </w:rPr>
              <w:t>Asael Pimentel Gutierrez</w:t>
            </w:r>
          </w:p>
          <w:p w14:paraId="2D1E4026" w14:textId="015EC4B4" w:rsidR="000434BA" w:rsidRPr="00E07896" w:rsidRDefault="00955B2A" w:rsidP="00003BB9">
            <w:pPr>
              <w:pStyle w:val="Subttulo"/>
              <w:ind w:left="-108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                          </w:t>
            </w:r>
            <w:r w:rsidR="00A10004" w:rsidRPr="00E07896">
              <w:rPr>
                <w:sz w:val="24"/>
                <w:szCs w:val="22"/>
              </w:rPr>
              <w:t>Licenciado en Informática.</w:t>
            </w:r>
          </w:p>
        </w:tc>
      </w:tr>
      <w:tr w:rsidR="008C58C0" w:rsidRPr="00E07896" w14:paraId="4B626058" w14:textId="77777777" w:rsidTr="00E07896">
        <w:trPr>
          <w:trHeight w:val="48"/>
        </w:trPr>
        <w:tc>
          <w:tcPr>
            <w:tcW w:w="3474" w:type="dxa"/>
            <w:gridSpan w:val="2"/>
            <w:tcBorders>
              <w:top w:val="single" w:sz="12" w:space="0" w:color="000000" w:themeColor="text1"/>
            </w:tcBorders>
          </w:tcPr>
          <w:p w14:paraId="314B2439" w14:textId="77777777" w:rsidR="008C58C0" w:rsidRPr="00E07896" w:rsidRDefault="008C58C0" w:rsidP="008C58C0">
            <w:pPr>
              <w:pStyle w:val="TableSmallRows"/>
              <w:rPr>
                <w:sz w:val="2"/>
                <w:szCs w:val="22"/>
              </w:rPr>
            </w:pPr>
          </w:p>
        </w:tc>
        <w:tc>
          <w:tcPr>
            <w:tcW w:w="3578" w:type="dxa"/>
            <w:gridSpan w:val="2"/>
            <w:tcBorders>
              <w:top w:val="single" w:sz="12" w:space="0" w:color="000000" w:themeColor="text1"/>
            </w:tcBorders>
          </w:tcPr>
          <w:p w14:paraId="2AB95C13" w14:textId="717DC861" w:rsidR="008C58C0" w:rsidRPr="00E07896" w:rsidRDefault="00955B2A" w:rsidP="008C58C0">
            <w:pPr>
              <w:pStyle w:val="TableSmallRows"/>
              <w:rPr>
                <w:sz w:val="2"/>
                <w:szCs w:val="22"/>
              </w:rPr>
            </w:pPr>
            <w:r>
              <w:rPr>
                <w:sz w:val="2"/>
                <w:szCs w:val="22"/>
              </w:rPr>
              <w:t xml:space="preserve">  </w:t>
            </w:r>
          </w:p>
        </w:tc>
        <w:tc>
          <w:tcPr>
            <w:tcW w:w="3390" w:type="dxa"/>
            <w:gridSpan w:val="2"/>
            <w:tcBorders>
              <w:top w:val="single" w:sz="12" w:space="0" w:color="000000" w:themeColor="text1"/>
            </w:tcBorders>
          </w:tcPr>
          <w:p w14:paraId="240E15AD" w14:textId="77777777" w:rsidR="008C58C0" w:rsidRPr="00E07896" w:rsidRDefault="008C58C0" w:rsidP="008C58C0">
            <w:pPr>
              <w:pStyle w:val="TableSmallRows"/>
              <w:rPr>
                <w:sz w:val="2"/>
                <w:szCs w:val="22"/>
              </w:rPr>
            </w:pPr>
          </w:p>
        </w:tc>
      </w:tr>
      <w:tr w:rsidR="00E8212E" w:rsidRPr="00E07896" w14:paraId="07D0533A" w14:textId="77777777" w:rsidTr="00E07896">
        <w:trPr>
          <w:trHeight w:val="635"/>
        </w:trPr>
        <w:tc>
          <w:tcPr>
            <w:tcW w:w="3474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1816E949" w14:textId="4B35DC01" w:rsidR="00E8212E" w:rsidRPr="00E07896" w:rsidRDefault="00A10004" w:rsidP="004A2A78">
            <w:pPr>
              <w:jc w:val="center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686-425-89-42</w:t>
            </w:r>
          </w:p>
        </w:tc>
        <w:tc>
          <w:tcPr>
            <w:tcW w:w="357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005CC7" w14:textId="0DA90789" w:rsidR="00E8212E" w:rsidRPr="00E07896" w:rsidRDefault="00A10004" w:rsidP="004A2A78">
            <w:pPr>
              <w:jc w:val="center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Pimentelasael19@gmail.com</w:t>
            </w:r>
          </w:p>
        </w:tc>
        <w:tc>
          <w:tcPr>
            <w:tcW w:w="3390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22F40E2B" w14:textId="37829D8A" w:rsidR="00E8212E" w:rsidRPr="00E07896" w:rsidRDefault="00A10004" w:rsidP="004A2A78">
            <w:pPr>
              <w:jc w:val="center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Mexicali, B.C.</w:t>
            </w:r>
          </w:p>
        </w:tc>
      </w:tr>
      <w:tr w:rsidR="008C58C0" w:rsidRPr="00E07896" w14:paraId="670A8213" w14:textId="77777777" w:rsidTr="00E07896">
        <w:trPr>
          <w:trHeight w:val="48"/>
        </w:trPr>
        <w:tc>
          <w:tcPr>
            <w:tcW w:w="3474" w:type="dxa"/>
            <w:gridSpan w:val="2"/>
            <w:tcBorders>
              <w:bottom w:val="single" w:sz="12" w:space="0" w:color="000000" w:themeColor="text1"/>
            </w:tcBorders>
          </w:tcPr>
          <w:p w14:paraId="5E15961C" w14:textId="77777777" w:rsidR="008C58C0" w:rsidRPr="00E07896" w:rsidRDefault="008C58C0" w:rsidP="008C58C0">
            <w:pPr>
              <w:pStyle w:val="TableSmallRows"/>
              <w:rPr>
                <w:sz w:val="2"/>
                <w:szCs w:val="22"/>
              </w:rPr>
            </w:pPr>
          </w:p>
        </w:tc>
        <w:tc>
          <w:tcPr>
            <w:tcW w:w="3578" w:type="dxa"/>
            <w:gridSpan w:val="2"/>
            <w:tcBorders>
              <w:bottom w:val="single" w:sz="12" w:space="0" w:color="000000" w:themeColor="text1"/>
            </w:tcBorders>
          </w:tcPr>
          <w:p w14:paraId="7D2C994B" w14:textId="77777777" w:rsidR="008C58C0" w:rsidRPr="00E07896" w:rsidRDefault="008C58C0" w:rsidP="008C58C0">
            <w:pPr>
              <w:pStyle w:val="TableSmallRows"/>
              <w:rPr>
                <w:sz w:val="2"/>
                <w:szCs w:val="22"/>
              </w:rPr>
            </w:pPr>
          </w:p>
        </w:tc>
        <w:tc>
          <w:tcPr>
            <w:tcW w:w="3390" w:type="dxa"/>
            <w:gridSpan w:val="2"/>
            <w:tcBorders>
              <w:bottom w:val="single" w:sz="12" w:space="0" w:color="000000" w:themeColor="text1"/>
            </w:tcBorders>
          </w:tcPr>
          <w:p w14:paraId="3301CC61" w14:textId="77777777" w:rsidR="008C58C0" w:rsidRPr="00E07896" w:rsidRDefault="008C58C0" w:rsidP="008C58C0">
            <w:pPr>
              <w:pStyle w:val="TableSmallRows"/>
              <w:rPr>
                <w:sz w:val="2"/>
                <w:szCs w:val="22"/>
              </w:rPr>
            </w:pPr>
          </w:p>
        </w:tc>
      </w:tr>
      <w:tr w:rsidR="0075458C" w:rsidRPr="00E07896" w14:paraId="3E11DF1A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1258"/>
        </w:trPr>
        <w:tc>
          <w:tcPr>
            <w:tcW w:w="2236" w:type="dxa"/>
            <w:tcBorders>
              <w:bottom w:val="single" w:sz="12" w:space="0" w:color="auto"/>
            </w:tcBorders>
          </w:tcPr>
          <w:p w14:paraId="192CEEC4" w14:textId="3F200DFD" w:rsidR="0075458C" w:rsidRPr="00E07896" w:rsidRDefault="00A10004" w:rsidP="0019071C">
            <w:pPr>
              <w:pStyle w:val="Ttulo1"/>
              <w:rPr>
                <w:sz w:val="22"/>
                <w:szCs w:val="22"/>
              </w:rPr>
            </w:pPr>
            <w:r w:rsidRPr="00E07896">
              <w:rPr>
                <w:sz w:val="22"/>
                <w:szCs w:val="22"/>
              </w:rPr>
              <w:t>Habilidades Clave</w:t>
            </w:r>
          </w:p>
        </w:tc>
        <w:tc>
          <w:tcPr>
            <w:tcW w:w="8191" w:type="dxa"/>
            <w:gridSpan w:val="4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86CD0F3" w14:textId="57A27D61" w:rsidR="0075458C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  <w:lang w:val="en-US"/>
              </w:rPr>
            </w:pPr>
            <w:r w:rsidRPr="00E07896">
              <w:rPr>
                <w:sz w:val="18"/>
                <w:szCs w:val="22"/>
                <w:lang w:val="en-US"/>
              </w:rPr>
              <w:t>Desarrollo Front-End: HTML, CSS, JavaScript, Bootstrap, Ajax.</w:t>
            </w:r>
          </w:p>
          <w:p w14:paraId="29682EC1" w14:textId="77777777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  <w:lang w:val="en-US"/>
              </w:rPr>
            </w:pPr>
            <w:r w:rsidRPr="00E07896">
              <w:rPr>
                <w:sz w:val="18"/>
                <w:szCs w:val="22"/>
                <w:lang w:val="en-US"/>
              </w:rPr>
              <w:t>Desarrollo Back-End: PHP, C, C++, Visual Basic (.NET), Java, Python.</w:t>
            </w:r>
          </w:p>
          <w:p w14:paraId="212E9987" w14:textId="77777777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Bases de datos: SQL Server, SQLite, MySQL, MongoDB.</w:t>
            </w:r>
          </w:p>
          <w:p w14:paraId="42F63CDC" w14:textId="77777777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Diagnóstico y solución de problemas de Hardware y Software.</w:t>
            </w:r>
          </w:p>
          <w:p w14:paraId="52D0778D" w14:textId="23028B77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instalación y mantenimiento de sistemas operativos (Windows y Linux).</w:t>
            </w:r>
          </w:p>
          <w:p w14:paraId="728DDB0A" w14:textId="13467750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Soporte técnico preventivo y correctivo a equipos de cómputo.</w:t>
            </w:r>
          </w:p>
          <w:p w14:paraId="4C9AB65F" w14:textId="21874AF7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Resolución de problemas de conectividad de internet.</w:t>
            </w:r>
          </w:p>
          <w:p w14:paraId="6BD0A333" w14:textId="11AC23A6" w:rsidR="00A10004" w:rsidRPr="00E07896" w:rsidRDefault="00A10004" w:rsidP="00A10004">
            <w:pPr>
              <w:pStyle w:val="Prrafodelista"/>
              <w:numPr>
                <w:ilvl w:val="0"/>
                <w:numId w:val="12"/>
              </w:num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Soporte y mantenimiento de impresoras multifuncionales.</w:t>
            </w:r>
          </w:p>
        </w:tc>
      </w:tr>
      <w:tr w:rsidR="0075458C" w:rsidRPr="00E07896" w14:paraId="0CE63476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1258"/>
        </w:trPr>
        <w:tc>
          <w:tcPr>
            <w:tcW w:w="2236" w:type="dxa"/>
            <w:tcBorders>
              <w:top w:val="single" w:sz="12" w:space="0" w:color="auto"/>
              <w:bottom w:val="single" w:sz="12" w:space="0" w:color="auto"/>
            </w:tcBorders>
          </w:tcPr>
          <w:p w14:paraId="4EA8C0C9" w14:textId="269E9C7C" w:rsidR="0075458C" w:rsidRPr="00E07896" w:rsidRDefault="00A10004" w:rsidP="0019071C">
            <w:pPr>
              <w:pStyle w:val="Ttulo1"/>
              <w:rPr>
                <w:sz w:val="22"/>
                <w:szCs w:val="22"/>
              </w:rPr>
            </w:pPr>
            <w:r w:rsidRPr="00E07896">
              <w:rPr>
                <w:sz w:val="22"/>
                <w:szCs w:val="22"/>
              </w:rPr>
              <w:t>Educación.</w:t>
            </w:r>
          </w:p>
        </w:tc>
        <w:tc>
          <w:tcPr>
            <w:tcW w:w="8191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AF8BEC7" w14:textId="4D911ADF" w:rsidR="0075458C" w:rsidRPr="00E07896" w:rsidRDefault="00A10004" w:rsidP="00003BB9">
            <w:pPr>
              <w:pStyle w:val="Ttulo3"/>
              <w:rPr>
                <w:rStyle w:val="Ttulo3Car"/>
                <w:sz w:val="18"/>
                <w:szCs w:val="22"/>
              </w:rPr>
            </w:pPr>
            <w:r w:rsidRPr="00E07896">
              <w:rPr>
                <w:b w:val="0"/>
                <w:sz w:val="18"/>
                <w:szCs w:val="22"/>
              </w:rPr>
              <w:t>Universidad Autónoma de Baja California (UABC)</w:t>
            </w:r>
          </w:p>
          <w:p w14:paraId="73BBB760" w14:textId="7AAD9908" w:rsidR="0075458C" w:rsidRPr="00E07896" w:rsidRDefault="00A10004" w:rsidP="0019071C">
            <w:p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Facultad de Ciencias Administrativas (FCA)</w:t>
            </w:r>
          </w:p>
          <w:p w14:paraId="0376CAFA" w14:textId="439FC8B2" w:rsidR="001705BA" w:rsidRPr="00E07896" w:rsidRDefault="00A10004" w:rsidP="001705BA">
            <w:p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Licenciatura en informática.</w:t>
            </w:r>
          </w:p>
          <w:p w14:paraId="7F5577E9" w14:textId="58102930" w:rsidR="0075458C" w:rsidRPr="00E07896" w:rsidRDefault="00A10004" w:rsidP="001705BA">
            <w:p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Mexicali, B.C.</w:t>
            </w:r>
          </w:p>
        </w:tc>
      </w:tr>
      <w:tr w:rsidR="0075458C" w:rsidRPr="00E07896" w14:paraId="11F80531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989"/>
        </w:trPr>
        <w:tc>
          <w:tcPr>
            <w:tcW w:w="2236" w:type="dxa"/>
            <w:tcBorders>
              <w:top w:val="single" w:sz="12" w:space="0" w:color="auto"/>
            </w:tcBorders>
          </w:tcPr>
          <w:p w14:paraId="6C5AB43D" w14:textId="77777777" w:rsidR="0075458C" w:rsidRPr="00E07896" w:rsidRDefault="00000000" w:rsidP="0019071C">
            <w:pPr>
              <w:pStyle w:val="Ttulo1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61677347"/>
                <w:placeholder>
                  <w:docPart w:val="2FEAE5320BCC462C8501BB2F34E891EB"/>
                </w:placeholder>
                <w:temporary/>
                <w:showingPlcHdr/>
                <w15:appearance w15:val="hidden"/>
              </w:sdtPr>
              <w:sdtContent>
                <w:r w:rsidR="001705BA" w:rsidRPr="00E07896">
                  <w:rPr>
                    <w:sz w:val="22"/>
                    <w:szCs w:val="22"/>
                  </w:rPr>
                  <w:t>Experience</w:t>
                </w:r>
              </w:sdtContent>
            </w:sdt>
          </w:p>
        </w:tc>
        <w:tc>
          <w:tcPr>
            <w:tcW w:w="8191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6EC18AD5" w14:textId="7F2D5A97" w:rsidR="0075458C" w:rsidRPr="00E07896" w:rsidRDefault="00385FDF" w:rsidP="000D7C65">
            <w:pPr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 xml:space="preserve">He participado en diversos proyectos, incluyendo el desarrollo </w:t>
            </w:r>
            <w:proofErr w:type="spellStart"/>
            <w:r w:rsidRPr="00E07896">
              <w:rPr>
                <w:sz w:val="18"/>
                <w:szCs w:val="22"/>
              </w:rPr>
              <w:t>front-end</w:t>
            </w:r>
            <w:proofErr w:type="spellEnd"/>
            <w:r w:rsidRPr="00E07896">
              <w:rPr>
                <w:sz w:val="18"/>
                <w:szCs w:val="22"/>
              </w:rPr>
              <w:t xml:space="preserve"> de la</w:t>
            </w:r>
            <w:r w:rsidRPr="00E07896">
              <w:rPr>
                <w:sz w:val="18"/>
                <w:szCs w:val="22"/>
              </w:rPr>
              <w:br/>
              <w:t>plataforma Escuela Net, un sistema de reservación de salas para la Facultad</w:t>
            </w:r>
            <w:r w:rsidRPr="00E07896">
              <w:rPr>
                <w:sz w:val="18"/>
                <w:szCs w:val="22"/>
              </w:rPr>
              <w:br/>
              <w:t>de Ciencias Administrativas de la UABC y un sistema de control de clases</w:t>
            </w:r>
            <w:r w:rsidRPr="00E07896">
              <w:rPr>
                <w:sz w:val="18"/>
                <w:szCs w:val="22"/>
              </w:rPr>
              <w:br/>
              <w:t xml:space="preserve">para </w:t>
            </w:r>
            <w:proofErr w:type="spellStart"/>
            <w:r w:rsidRPr="00E07896">
              <w:rPr>
                <w:sz w:val="18"/>
                <w:szCs w:val="22"/>
              </w:rPr>
              <w:t>People’s</w:t>
            </w:r>
            <w:proofErr w:type="spellEnd"/>
            <w:r w:rsidRPr="00E07896">
              <w:rPr>
                <w:sz w:val="18"/>
                <w:szCs w:val="22"/>
              </w:rPr>
              <w:t xml:space="preserve"> </w:t>
            </w:r>
            <w:proofErr w:type="spellStart"/>
            <w:r w:rsidRPr="00E07896">
              <w:rPr>
                <w:sz w:val="18"/>
                <w:szCs w:val="22"/>
              </w:rPr>
              <w:t>Gym</w:t>
            </w:r>
            <w:proofErr w:type="spellEnd"/>
            <w:r w:rsidRPr="00E07896">
              <w:rPr>
                <w:sz w:val="18"/>
                <w:szCs w:val="22"/>
              </w:rPr>
              <w:t>. Además, he trabajado en proyectos académicos como</w:t>
            </w:r>
            <w:r w:rsidRPr="00E07896">
              <w:rPr>
                <w:sz w:val="18"/>
                <w:szCs w:val="22"/>
              </w:rPr>
              <w:br/>
              <w:t>una página de ventas, un sistema de gestión de bibliotecas y un prototipo</w:t>
            </w:r>
            <w:r w:rsidRPr="00E07896">
              <w:rPr>
                <w:sz w:val="18"/>
                <w:szCs w:val="22"/>
              </w:rPr>
              <w:br/>
              <w:t>para una clínica veterinaria.</w:t>
            </w:r>
          </w:p>
        </w:tc>
      </w:tr>
      <w:tr w:rsidR="008B095A" w:rsidRPr="00E07896" w14:paraId="5FFDC3FA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23"/>
        </w:trPr>
        <w:tc>
          <w:tcPr>
            <w:tcW w:w="10427" w:type="dxa"/>
            <w:gridSpan w:val="5"/>
          </w:tcPr>
          <w:p w14:paraId="72EBED5B" w14:textId="77777777" w:rsidR="008B095A" w:rsidRPr="00E07896" w:rsidRDefault="008B095A" w:rsidP="0066141D">
            <w:pPr>
              <w:ind w:left="0"/>
              <w:rPr>
                <w:sz w:val="18"/>
                <w:szCs w:val="22"/>
              </w:rPr>
            </w:pPr>
            <w:r w:rsidRPr="00E07896">
              <w:rPr>
                <w:noProof/>
                <w:sz w:val="18"/>
                <w:szCs w:val="22"/>
                <w:lang w:eastAsia="en-AU"/>
              </w:rPr>
              <mc:AlternateContent>
                <mc:Choice Requires="wpg">
                  <w:drawing>
                    <wp:inline distT="0" distB="0" distL="0" distR="0" wp14:anchorId="3B9FA5FC" wp14:editId="76AF95F3">
                      <wp:extent cx="6392174" cy="137160"/>
                      <wp:effectExtent l="0" t="0" r="27940" b="1524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0" y="0"/>
                                <a:chExt cx="6392174" cy="137160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0" y="77638"/>
                                  <a:ext cx="6392174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759429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122098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261449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E9F9B9" id="Group 5" o:spid="_x0000_s1026" alt="&quot;&quot;" style="width:503.3pt;height:10.8pt;mso-position-horizontal-relative:char;mso-position-vertical-relative:line" coordsize="6392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">
                      <v:line id="Straight Connector 3" o:spid="_x0000_s1027" style="position:absolute;visibility:visible;mso-wrap-style:square" from="0,776" to="63921,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" strokecolor="#303848 [3204]" strokeweight="1.5pt">
                        <v:stroke joinstyle="miter"/>
                      </v:line>
                      <v:oval id="Oval 3" o:spid="_x0000_s1028" alt="Decorative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29" alt="Decorative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30" alt="Decorative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75458C" w:rsidRPr="00E07896" w14:paraId="3DD7EDCB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7" w:type="dxa"/>
          <w:trHeight w:val="1130"/>
        </w:trPr>
        <w:tc>
          <w:tcPr>
            <w:tcW w:w="3474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5543AD8" w14:textId="1D1FDB22" w:rsidR="0075458C" w:rsidRPr="00E07896" w:rsidRDefault="00385FDF" w:rsidP="0019071C">
            <w:pPr>
              <w:pStyle w:val="Ttulo2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Mar 2025 - Actualidad</w:t>
            </w:r>
          </w:p>
          <w:p w14:paraId="2B622EF6" w14:textId="7ACEFAF8" w:rsidR="0075458C" w:rsidRPr="00E07896" w:rsidRDefault="00385FDF" w:rsidP="00003BB9">
            <w:pPr>
              <w:pStyle w:val="ExperienceTimeline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Plus digital</w:t>
            </w:r>
          </w:p>
          <w:p w14:paraId="70B05993" w14:textId="54DADEA6" w:rsidR="0075458C" w:rsidRPr="00E07896" w:rsidRDefault="00385FDF" w:rsidP="00003BB9">
            <w:pPr>
              <w:pStyle w:val="ExperienceTimeline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 xml:space="preserve">Soporte técnico a equipos </w:t>
            </w:r>
            <w:r w:rsidR="00E07896" w:rsidRPr="00E07896">
              <w:rPr>
                <w:sz w:val="18"/>
                <w:szCs w:val="22"/>
              </w:rPr>
              <w:t>multifuncionales</w:t>
            </w:r>
          </w:p>
        </w:tc>
        <w:tc>
          <w:tcPr>
            <w:tcW w:w="3477" w:type="dxa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8693DCF" w14:textId="31AAAA3D" w:rsidR="000D7C65" w:rsidRPr="00E07896" w:rsidRDefault="00385FDF" w:rsidP="000D7C65">
            <w:pPr>
              <w:pStyle w:val="Ttulo2"/>
              <w:rPr>
                <w:sz w:val="18"/>
                <w:szCs w:val="22"/>
                <w:lang w:val="en-US"/>
              </w:rPr>
            </w:pPr>
            <w:r w:rsidRPr="00E07896">
              <w:rPr>
                <w:sz w:val="18"/>
                <w:szCs w:val="22"/>
                <w:lang w:val="en-US"/>
              </w:rPr>
              <w:t>Jun 2024 – Ene 2025</w:t>
            </w:r>
          </w:p>
          <w:p w14:paraId="38750D22" w14:textId="497034AE" w:rsidR="000D7C65" w:rsidRPr="00E07896" w:rsidRDefault="00385FDF" w:rsidP="00003BB9">
            <w:pPr>
              <w:pStyle w:val="ExperienceTimeline"/>
              <w:rPr>
                <w:sz w:val="18"/>
                <w:szCs w:val="22"/>
                <w:lang w:val="en-US"/>
              </w:rPr>
            </w:pPr>
            <w:r w:rsidRPr="00E07896">
              <w:rPr>
                <w:sz w:val="18"/>
                <w:szCs w:val="22"/>
                <w:lang w:val="en-US"/>
              </w:rPr>
              <w:t>Martech Medical Products</w:t>
            </w:r>
            <w:r w:rsidR="000D7C65" w:rsidRPr="00E07896">
              <w:rPr>
                <w:sz w:val="18"/>
                <w:szCs w:val="22"/>
                <w:lang w:val="en-US"/>
              </w:rPr>
              <w:t xml:space="preserve"> </w:t>
            </w:r>
          </w:p>
          <w:p w14:paraId="7D85B082" w14:textId="23B43C2A" w:rsidR="0075458C" w:rsidRPr="00E07896" w:rsidRDefault="00385FDF" w:rsidP="00003BB9">
            <w:pPr>
              <w:pStyle w:val="ExperienceTimeline"/>
              <w:rPr>
                <w:sz w:val="18"/>
                <w:szCs w:val="22"/>
                <w:lang w:val="en-US"/>
              </w:rPr>
            </w:pPr>
            <w:proofErr w:type="spellStart"/>
            <w:r w:rsidRPr="00E07896">
              <w:rPr>
                <w:sz w:val="18"/>
                <w:szCs w:val="22"/>
                <w:lang w:val="en-US"/>
              </w:rPr>
              <w:t>Operador</w:t>
            </w:r>
            <w:proofErr w:type="spellEnd"/>
          </w:p>
        </w:tc>
        <w:tc>
          <w:tcPr>
            <w:tcW w:w="347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CD15F4B" w14:textId="7C5EEB26" w:rsidR="000D7C65" w:rsidRPr="00E07896" w:rsidRDefault="00385FDF" w:rsidP="000D7C65">
            <w:pPr>
              <w:pStyle w:val="Ttulo2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>Dic 2019 – Jul 2020</w:t>
            </w:r>
            <w:r w:rsidR="000D7C65" w:rsidRPr="00E07896">
              <w:rPr>
                <w:sz w:val="18"/>
                <w:szCs w:val="22"/>
              </w:rPr>
              <w:t xml:space="preserve"> </w:t>
            </w:r>
          </w:p>
          <w:p w14:paraId="574181A8" w14:textId="45CD7ABD" w:rsidR="000D7C65" w:rsidRPr="00E07896" w:rsidRDefault="00385FDF" w:rsidP="00003BB9">
            <w:pPr>
              <w:pStyle w:val="ExperienceTimeline"/>
              <w:rPr>
                <w:sz w:val="18"/>
                <w:szCs w:val="22"/>
              </w:rPr>
            </w:pPr>
            <w:proofErr w:type="spellStart"/>
            <w:r w:rsidRPr="00E07896">
              <w:rPr>
                <w:sz w:val="18"/>
                <w:szCs w:val="22"/>
              </w:rPr>
              <w:t>Telvista</w:t>
            </w:r>
            <w:proofErr w:type="spellEnd"/>
          </w:p>
          <w:p w14:paraId="0717F9D4" w14:textId="6BA24045" w:rsidR="0075458C" w:rsidRPr="00E07896" w:rsidRDefault="00385FDF" w:rsidP="00003BB9">
            <w:pPr>
              <w:pStyle w:val="ExperienceTimeline"/>
              <w:rPr>
                <w:sz w:val="18"/>
                <w:szCs w:val="22"/>
              </w:rPr>
            </w:pPr>
            <w:r w:rsidRPr="00E07896">
              <w:rPr>
                <w:sz w:val="18"/>
                <w:szCs w:val="22"/>
              </w:rPr>
              <w:t xml:space="preserve">Asesor </w:t>
            </w:r>
            <w:r w:rsidR="00E07896" w:rsidRPr="00E07896">
              <w:rPr>
                <w:sz w:val="18"/>
                <w:szCs w:val="22"/>
              </w:rPr>
              <w:t>telefónico</w:t>
            </w:r>
          </w:p>
        </w:tc>
      </w:tr>
      <w:tr w:rsidR="0075458C" w:rsidRPr="00E07896" w14:paraId="70FA8FDF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706"/>
        </w:trPr>
        <w:tc>
          <w:tcPr>
            <w:tcW w:w="2236" w:type="dxa"/>
            <w:tcBorders>
              <w:top w:val="single" w:sz="12" w:space="0" w:color="auto"/>
              <w:bottom w:val="single" w:sz="12" w:space="0" w:color="auto"/>
            </w:tcBorders>
          </w:tcPr>
          <w:p w14:paraId="1FCA4BEE" w14:textId="78FE34DF" w:rsidR="0075458C" w:rsidRPr="00E07896" w:rsidRDefault="00E07896" w:rsidP="0019071C">
            <w:pPr>
              <w:pStyle w:val="Ttulo1"/>
              <w:rPr>
                <w:sz w:val="22"/>
                <w:szCs w:val="22"/>
              </w:rPr>
            </w:pPr>
            <w:r w:rsidRPr="00E07896">
              <w:rPr>
                <w:sz w:val="22"/>
                <w:szCs w:val="22"/>
              </w:rPr>
              <w:t>Plus digital</w:t>
            </w:r>
          </w:p>
        </w:tc>
        <w:tc>
          <w:tcPr>
            <w:tcW w:w="8191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ECFB25E" w14:textId="6FE30CBF" w:rsidR="0075458C" w:rsidRPr="00E07896" w:rsidRDefault="00955B2A" w:rsidP="000D7C65">
            <w:pPr>
              <w:rPr>
                <w:sz w:val="18"/>
                <w:szCs w:val="22"/>
              </w:rPr>
            </w:pPr>
            <w:r w:rsidRPr="00955B2A">
              <w:rPr>
                <w:sz w:val="18"/>
                <w:szCs w:val="22"/>
              </w:rPr>
              <w:t>Atiendo reportes de impresoras multifuncionales y suministros consumibles (tóner, refacciones y piezas), así como la instalación física y configuración de los equipos. Brindo soporte preventivo mediante la programación de mantenimientos y correctivo cuando es necesario. Además, proporciono atención al cliente, gestionando situaciones de inconformidad o fallas en los equipos, resolviendo dudas técnicas y orientando al usuario. También apoyo en la recomendación y sugerencia de equipos adecuados según las necesidades del área, contribuyendo al proceso de venta y mejora del servicio.</w:t>
            </w:r>
          </w:p>
        </w:tc>
      </w:tr>
      <w:tr w:rsidR="0075458C" w:rsidRPr="00E07896" w14:paraId="5DAB7A0A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706"/>
        </w:trPr>
        <w:tc>
          <w:tcPr>
            <w:tcW w:w="2236" w:type="dxa"/>
            <w:tcBorders>
              <w:top w:val="single" w:sz="12" w:space="0" w:color="auto"/>
              <w:bottom w:val="single" w:sz="12" w:space="0" w:color="auto"/>
            </w:tcBorders>
          </w:tcPr>
          <w:p w14:paraId="576E420A" w14:textId="7028F0FE" w:rsidR="0075458C" w:rsidRPr="00E07896" w:rsidRDefault="00E07896" w:rsidP="0019071C">
            <w:pPr>
              <w:pStyle w:val="Ttulo1"/>
              <w:rPr>
                <w:sz w:val="22"/>
                <w:szCs w:val="22"/>
              </w:rPr>
            </w:pPr>
            <w:proofErr w:type="spellStart"/>
            <w:r w:rsidRPr="00E07896">
              <w:rPr>
                <w:sz w:val="22"/>
                <w:szCs w:val="22"/>
              </w:rPr>
              <w:t>Martech</w:t>
            </w:r>
            <w:proofErr w:type="spellEnd"/>
          </w:p>
        </w:tc>
        <w:tc>
          <w:tcPr>
            <w:tcW w:w="8191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BE8665B" w14:textId="3EAAE84F" w:rsidR="0075458C" w:rsidRPr="00E07896" w:rsidRDefault="00E07896" w:rsidP="000D7C65">
            <w:pPr>
              <w:rPr>
                <w:sz w:val="18"/>
                <w:szCs w:val="22"/>
              </w:rPr>
            </w:pPr>
            <w:r w:rsidRPr="00E07896">
              <w:rPr>
                <w:w w:val="105"/>
                <w:sz w:val="18"/>
                <w:szCs w:val="22"/>
              </w:rPr>
              <w:t>Trabaje como operador de producción haciendo moldeos en máquinas de inyección de resina y silicón así mismo realizando ensambles de material quirúrgico</w:t>
            </w:r>
          </w:p>
        </w:tc>
      </w:tr>
      <w:tr w:rsidR="0075458C" w:rsidRPr="00E07896" w14:paraId="0C8A2479" w14:textId="77777777" w:rsidTr="00E07896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6" w:type="dxa"/>
          <w:trHeight w:val="352"/>
        </w:trPr>
        <w:tc>
          <w:tcPr>
            <w:tcW w:w="2236" w:type="dxa"/>
            <w:tcBorders>
              <w:top w:val="single" w:sz="12" w:space="0" w:color="auto"/>
              <w:bottom w:val="single" w:sz="12" w:space="0" w:color="auto"/>
            </w:tcBorders>
          </w:tcPr>
          <w:p w14:paraId="1675A854" w14:textId="6AAA162E" w:rsidR="0075458C" w:rsidRPr="00E07896" w:rsidRDefault="00E07896" w:rsidP="0019071C">
            <w:pPr>
              <w:pStyle w:val="Ttulo1"/>
              <w:rPr>
                <w:sz w:val="22"/>
                <w:szCs w:val="22"/>
              </w:rPr>
            </w:pPr>
            <w:proofErr w:type="spellStart"/>
            <w:r w:rsidRPr="00E07896">
              <w:rPr>
                <w:sz w:val="22"/>
                <w:szCs w:val="22"/>
              </w:rPr>
              <w:t>Telvista</w:t>
            </w:r>
            <w:proofErr w:type="spellEnd"/>
          </w:p>
        </w:tc>
        <w:tc>
          <w:tcPr>
            <w:tcW w:w="8191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AC75810" w14:textId="2577DDF5" w:rsidR="0075458C" w:rsidRPr="00E07896" w:rsidRDefault="00E07896" w:rsidP="000D7C65">
            <w:pPr>
              <w:rPr>
                <w:sz w:val="18"/>
                <w:szCs w:val="22"/>
              </w:rPr>
            </w:pPr>
            <w:r w:rsidRPr="00E07896">
              <w:rPr>
                <w:w w:val="105"/>
                <w:sz w:val="18"/>
                <w:szCs w:val="22"/>
              </w:rPr>
              <w:t>Atendía llamadas en problemas de internet y conectividad así</w:t>
            </w:r>
            <w:r w:rsidRPr="00E07896">
              <w:rPr>
                <w:w w:val="105"/>
                <w:sz w:val="18"/>
                <w:szCs w:val="22"/>
              </w:rPr>
              <w:br/>
              <w:t>mismo apoyando en mantenimiento de correos de Prodigy entre mis</w:t>
            </w:r>
            <w:r w:rsidRPr="00E07896">
              <w:rPr>
                <w:w w:val="105"/>
                <w:sz w:val="18"/>
                <w:szCs w:val="22"/>
              </w:rPr>
              <w:br/>
              <w:t>principales funciones estaban el diagnóstico y solución de problemas de</w:t>
            </w:r>
            <w:r w:rsidRPr="00E07896">
              <w:rPr>
                <w:w w:val="105"/>
                <w:sz w:val="18"/>
                <w:szCs w:val="22"/>
              </w:rPr>
              <w:br/>
              <w:t xml:space="preserve">internet asistencia en configuración de módems y </w:t>
            </w:r>
            <w:proofErr w:type="spellStart"/>
            <w:r w:rsidRPr="00E07896">
              <w:rPr>
                <w:w w:val="105"/>
                <w:sz w:val="18"/>
                <w:szCs w:val="22"/>
              </w:rPr>
              <w:t>Routers</w:t>
            </w:r>
            <w:proofErr w:type="spellEnd"/>
            <w:r w:rsidRPr="00E07896">
              <w:rPr>
                <w:w w:val="105"/>
                <w:sz w:val="18"/>
                <w:szCs w:val="22"/>
              </w:rPr>
              <w:t xml:space="preserve"> y orientación al</w:t>
            </w:r>
            <w:r w:rsidRPr="00E07896">
              <w:rPr>
                <w:w w:val="105"/>
                <w:sz w:val="18"/>
                <w:szCs w:val="22"/>
              </w:rPr>
              <w:br/>
              <w:t>cliente para optimizar su servicio de internet.</w:t>
            </w:r>
          </w:p>
        </w:tc>
      </w:tr>
    </w:tbl>
    <w:p w14:paraId="2AA5F473" w14:textId="77777777" w:rsidR="00566C72" w:rsidRDefault="00566C72" w:rsidP="00E07896">
      <w:pPr>
        <w:ind w:left="0"/>
      </w:pPr>
    </w:p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162D" w14:textId="77777777" w:rsidR="00854C17" w:rsidRPr="00A10004" w:rsidRDefault="00854C17" w:rsidP="00F316AD">
      <w:r w:rsidRPr="00A10004">
        <w:separator/>
      </w:r>
    </w:p>
  </w:endnote>
  <w:endnote w:type="continuationSeparator" w:id="0">
    <w:p w14:paraId="3D6ACFCC" w14:textId="77777777" w:rsidR="00854C17" w:rsidRPr="00A10004" w:rsidRDefault="00854C17" w:rsidP="00F316AD">
      <w:r w:rsidRPr="00A10004">
        <w:continuationSeparator/>
      </w:r>
    </w:p>
  </w:endnote>
  <w:endnote w:type="continuationNotice" w:id="1">
    <w:p w14:paraId="6F329156" w14:textId="77777777" w:rsidR="00854C17" w:rsidRPr="00A10004" w:rsidRDefault="00854C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1ABA" w14:textId="77777777" w:rsidR="00854C17" w:rsidRPr="00A10004" w:rsidRDefault="00854C17" w:rsidP="00F316AD">
      <w:r w:rsidRPr="00A10004">
        <w:separator/>
      </w:r>
    </w:p>
  </w:footnote>
  <w:footnote w:type="continuationSeparator" w:id="0">
    <w:p w14:paraId="3FB662AC" w14:textId="77777777" w:rsidR="00854C17" w:rsidRPr="00A10004" w:rsidRDefault="00854C17" w:rsidP="00F316AD">
      <w:r w:rsidRPr="00A10004">
        <w:continuationSeparator/>
      </w:r>
    </w:p>
  </w:footnote>
  <w:footnote w:type="continuationNotice" w:id="1">
    <w:p w14:paraId="7F402A61" w14:textId="77777777" w:rsidR="00854C17" w:rsidRPr="00A10004" w:rsidRDefault="00854C1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A6495"/>
    <w:multiLevelType w:val="hybridMultilevel"/>
    <w:tmpl w:val="EE48E85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0"/>
  </w:num>
  <w:num w:numId="12" w16cid:durableId="1256014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04"/>
    <w:rsid w:val="00003BB9"/>
    <w:rsid w:val="000434BA"/>
    <w:rsid w:val="0006263C"/>
    <w:rsid w:val="0006500F"/>
    <w:rsid w:val="000902C1"/>
    <w:rsid w:val="000B131D"/>
    <w:rsid w:val="000D7C65"/>
    <w:rsid w:val="000E1D44"/>
    <w:rsid w:val="0011242E"/>
    <w:rsid w:val="001213BA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D12DA"/>
    <w:rsid w:val="002D4A86"/>
    <w:rsid w:val="003019B2"/>
    <w:rsid w:val="00313878"/>
    <w:rsid w:val="0034687F"/>
    <w:rsid w:val="0034688D"/>
    <w:rsid w:val="003469F6"/>
    <w:rsid w:val="00357ED7"/>
    <w:rsid w:val="00372149"/>
    <w:rsid w:val="00385FDF"/>
    <w:rsid w:val="003D771D"/>
    <w:rsid w:val="003F05EF"/>
    <w:rsid w:val="0040233B"/>
    <w:rsid w:val="00425619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59D7"/>
    <w:rsid w:val="00566C72"/>
    <w:rsid w:val="00573DA5"/>
    <w:rsid w:val="0057534A"/>
    <w:rsid w:val="005856F0"/>
    <w:rsid w:val="00593ED6"/>
    <w:rsid w:val="005A1F1C"/>
    <w:rsid w:val="00605A5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83302B"/>
    <w:rsid w:val="00854C17"/>
    <w:rsid w:val="0087637A"/>
    <w:rsid w:val="008B095A"/>
    <w:rsid w:val="008C58C0"/>
    <w:rsid w:val="008E1D8F"/>
    <w:rsid w:val="008E3992"/>
    <w:rsid w:val="008F7B86"/>
    <w:rsid w:val="009021F9"/>
    <w:rsid w:val="009147D9"/>
    <w:rsid w:val="00951C4B"/>
    <w:rsid w:val="00955B2A"/>
    <w:rsid w:val="0099085F"/>
    <w:rsid w:val="009B6F11"/>
    <w:rsid w:val="009E3C0B"/>
    <w:rsid w:val="00A10004"/>
    <w:rsid w:val="00A267F8"/>
    <w:rsid w:val="00A77921"/>
    <w:rsid w:val="00A97B30"/>
    <w:rsid w:val="00AF0801"/>
    <w:rsid w:val="00B575FB"/>
    <w:rsid w:val="00B57CF0"/>
    <w:rsid w:val="00BC5B49"/>
    <w:rsid w:val="00BF3FFF"/>
    <w:rsid w:val="00C00D2B"/>
    <w:rsid w:val="00C1095A"/>
    <w:rsid w:val="00C41261"/>
    <w:rsid w:val="00C55D85"/>
    <w:rsid w:val="00CA1480"/>
    <w:rsid w:val="00CA2273"/>
    <w:rsid w:val="00CA7D10"/>
    <w:rsid w:val="00CD50FD"/>
    <w:rsid w:val="00CF6848"/>
    <w:rsid w:val="00D025DA"/>
    <w:rsid w:val="00D17EE7"/>
    <w:rsid w:val="00D266D4"/>
    <w:rsid w:val="00D47124"/>
    <w:rsid w:val="00D5682E"/>
    <w:rsid w:val="00D74B86"/>
    <w:rsid w:val="00DB0742"/>
    <w:rsid w:val="00DC16FA"/>
    <w:rsid w:val="00DD5D7B"/>
    <w:rsid w:val="00DD5F82"/>
    <w:rsid w:val="00DD6228"/>
    <w:rsid w:val="00E07896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06F8D"/>
  <w15:chartTrackingRefBased/>
  <w15:docId w15:val="{F016135B-3204-401F-8AB0-08A8A161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Ttulo2">
    <w:name w:val="heading 2"/>
    <w:basedOn w:val="Normal"/>
    <w:next w:val="Normal"/>
    <w:link w:val="Ttulo2C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Ttulo3">
    <w:name w:val="heading 3"/>
    <w:basedOn w:val="Ttulo2"/>
    <w:next w:val="Normal"/>
    <w:link w:val="Ttulo3Car"/>
    <w:uiPriority w:val="9"/>
    <w:qFormat/>
    <w:rsid w:val="00003BB9"/>
    <w:pPr>
      <w:ind w:left="144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tuloCar">
    <w:name w:val="Título Car"/>
    <w:basedOn w:val="Fuentedeprrafopredeter"/>
    <w:link w:val="Ttulo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tulo">
    <w:name w:val="Subtitle"/>
    <w:basedOn w:val="Normal"/>
    <w:next w:val="Normal"/>
    <w:link w:val="SubttuloCar"/>
    <w:uiPriority w:val="1"/>
    <w:rsid w:val="00003BB9"/>
    <w:pPr>
      <w:ind w:left="0"/>
    </w:pPr>
    <w:rPr>
      <w:sz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Ttulo1Car">
    <w:name w:val="Título 1 Car"/>
    <w:basedOn w:val="Fuentedeprrafopredeter"/>
    <w:link w:val="Ttulo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a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Tablanormal2">
    <w:name w:val="Plain Table 2"/>
    <w:basedOn w:val="Tabla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a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Ttulo3Car">
    <w:name w:val="Título 3 Car"/>
    <w:basedOn w:val="Fuentedeprrafopredeter"/>
    <w:link w:val="Ttulo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ulp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EAE5320BCC462C8501BB2F34E89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05F67-9B5C-4729-BF77-10E8644631C2}"/>
      </w:docPartPr>
      <w:docPartBody>
        <w:p w:rsidR="0086743A" w:rsidRDefault="00000000">
          <w:pPr>
            <w:pStyle w:val="2FEAE5320BCC462C8501BB2F34E891EB"/>
          </w:pPr>
          <w:r>
            <w:rPr>
              <w:noProof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4C"/>
    <w:rsid w:val="00313B6F"/>
    <w:rsid w:val="00593ED6"/>
    <w:rsid w:val="0086743A"/>
    <w:rsid w:val="008B2B4C"/>
    <w:rsid w:val="0099085F"/>
    <w:rsid w:val="00A1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uiPriority w:val="20"/>
    <w:qFormat/>
    <w:rPr>
      <w:color w:val="77206D" w:themeColor="accent5" w:themeShade="BF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FEAE5320BCC462C8501BB2F34E891EB">
    <w:name w:val="2FEAE5320BCC462C8501BB2F34E891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1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Eduardo Pimentel Gutierrez</dc:creator>
  <cp:keywords/>
  <dc:description/>
  <cp:lastModifiedBy>Raul Eduardo Pimentel Gutierrez</cp:lastModifiedBy>
  <cp:revision>3</cp:revision>
  <dcterms:created xsi:type="dcterms:W3CDTF">2026-02-11T02:18:00Z</dcterms:created>
  <dcterms:modified xsi:type="dcterms:W3CDTF">2026-03-15T19:50:00Z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